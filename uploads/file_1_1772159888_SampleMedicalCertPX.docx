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24A1" w14:textId="77777777" w:rsidR="004E034D" w:rsidRDefault="00000000">
      <w:pPr>
        <w:spacing w:after="0" w:line="240" w:lineRule="auto"/>
        <w:jc w:val="center"/>
        <w:rPr>
          <w:rFonts w:ascii="Old English Text MT" w:hAnsi="Old English Text MT" w:cs="Times New Roman"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6DD92B81" wp14:editId="4D77BD35">
            <wp:simplePos x="0" y="0"/>
            <wp:positionH relativeFrom="margin">
              <wp:posOffset>2624455</wp:posOffset>
            </wp:positionH>
            <wp:positionV relativeFrom="paragraph">
              <wp:posOffset>-694690</wp:posOffset>
            </wp:positionV>
            <wp:extent cx="694690" cy="694690"/>
            <wp:effectExtent l="0" t="0" r="0" b="0"/>
            <wp:wrapNone/>
            <wp:docPr id="11" name="Picture 1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ld English Text MT" w:hAnsi="Old English Text MT" w:cs="Times New Roman"/>
          <w:sz w:val="24"/>
          <w:szCs w:val="24"/>
        </w:rPr>
        <w:t>Republic of the Philippines</w:t>
      </w:r>
    </w:p>
    <w:p w14:paraId="3A4227BB" w14:textId="77777777" w:rsidR="004E034D" w:rsidRDefault="00000000">
      <w:pPr>
        <w:spacing w:after="0" w:line="240" w:lineRule="auto"/>
        <w:jc w:val="center"/>
        <w:rPr>
          <w:rFonts w:ascii="Old English Text MT" w:hAnsi="Old English Text MT" w:cs="Times New Roman"/>
          <w:b/>
          <w:sz w:val="36"/>
          <w:szCs w:val="36"/>
        </w:rPr>
      </w:pPr>
      <w:r>
        <w:rPr>
          <w:rFonts w:ascii="Old English Text MT" w:hAnsi="Old English Text MT" w:cs="Times New Roman"/>
          <w:b/>
          <w:sz w:val="36"/>
          <w:szCs w:val="36"/>
        </w:rPr>
        <w:t>Department of Education</w:t>
      </w:r>
    </w:p>
    <w:p w14:paraId="16FAF280" w14:textId="77777777" w:rsidR="004E034D" w:rsidRDefault="00000000">
      <w:pPr>
        <w:spacing w:after="0" w:line="240" w:lineRule="auto"/>
        <w:jc w:val="center"/>
        <w:rPr>
          <w:rFonts w:ascii="Trajan Pro" w:hAnsi="Trajan Pro" w:cs="Times New Roman"/>
          <w:b/>
          <w:caps/>
          <w:sz w:val="20"/>
          <w:szCs w:val="20"/>
        </w:rPr>
      </w:pPr>
      <w:r>
        <w:rPr>
          <w:rFonts w:ascii="Trajan Pro" w:hAnsi="Trajan Pro" w:cs="Times New Roman"/>
          <w:b/>
          <w:caps/>
          <w:sz w:val="20"/>
          <w:szCs w:val="20"/>
        </w:rPr>
        <w:t>REGION VII – CENTRAL VISAYAS</w:t>
      </w:r>
    </w:p>
    <w:p w14:paraId="3435C981" w14:textId="77777777" w:rsidR="004E034D" w:rsidRDefault="00000000">
      <w:pPr>
        <w:pBdr>
          <w:bottom w:val="single" w:sz="6" w:space="1" w:color="auto"/>
        </w:pBdr>
        <w:spacing w:after="0" w:line="240" w:lineRule="auto"/>
        <w:jc w:val="center"/>
        <w:rPr>
          <w:rFonts w:ascii="Trajan Pro" w:hAnsi="Trajan Pro" w:cs="Times New Roman"/>
          <w:b/>
          <w:sz w:val="20"/>
          <w:szCs w:val="20"/>
        </w:rPr>
      </w:pPr>
      <w:r>
        <w:rPr>
          <w:rFonts w:ascii="Trajan Pro" w:hAnsi="Trajan Pro" w:cs="Times New Roman"/>
          <w:b/>
          <w:sz w:val="20"/>
          <w:szCs w:val="20"/>
        </w:rPr>
        <w:t>Division of Lapu-Lapu City</w:t>
      </w:r>
    </w:p>
    <w:p w14:paraId="0E802BC3" w14:textId="77777777" w:rsidR="004E034D" w:rsidRDefault="004E034D">
      <w:pPr>
        <w:spacing w:after="0" w:line="240" w:lineRule="auto"/>
        <w:jc w:val="both"/>
        <w:rPr>
          <w:rFonts w:ascii="Bookman Old Style" w:hAnsi="Bookman Old Style"/>
        </w:rPr>
      </w:pPr>
    </w:p>
    <w:p w14:paraId="661B9FC5" w14:textId="77777777" w:rsidR="004E034D" w:rsidRDefault="004E034D">
      <w:pPr>
        <w:spacing w:after="0" w:line="240" w:lineRule="auto"/>
        <w:jc w:val="both"/>
        <w:rPr>
          <w:rFonts w:ascii="Bookman Old Style" w:hAnsi="Bookman Old Style"/>
        </w:rPr>
      </w:pPr>
    </w:p>
    <w:p w14:paraId="4CCD30CB" w14:textId="77777777" w:rsidR="004E034D" w:rsidRDefault="004E034D">
      <w:pPr>
        <w:spacing w:after="0" w:line="240" w:lineRule="auto"/>
        <w:jc w:val="both"/>
        <w:rPr>
          <w:rFonts w:ascii="Bookman Old Style" w:hAnsi="Bookman Old Style"/>
          <w:b/>
          <w:bCs/>
          <w:lang w:val="en-PH"/>
        </w:rPr>
      </w:pPr>
    </w:p>
    <w:p w14:paraId="76D5A89F" w14:textId="77777777" w:rsidR="004E034D" w:rsidRDefault="004E034D">
      <w:pPr>
        <w:spacing w:after="0" w:line="240" w:lineRule="auto"/>
        <w:jc w:val="both"/>
        <w:rPr>
          <w:rFonts w:ascii="Bookman Old Style" w:hAnsi="Bookman Old Style"/>
          <w:b/>
          <w:bCs/>
          <w:lang w:val="en-PH"/>
        </w:rPr>
      </w:pPr>
    </w:p>
    <w:p w14:paraId="7DB2C389" w14:textId="77777777" w:rsidR="004E034D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MEDICAL CERTIFICATE </w:t>
      </w:r>
    </w:p>
    <w:p w14:paraId="4E044EA3" w14:textId="77777777" w:rsidR="004E034D" w:rsidRDefault="004E03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9A466" w14:textId="77777777" w:rsidR="004E034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34A716" w14:textId="127C8144" w:rsidR="004E034D" w:rsidRDefault="0000000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>This is to certify that I have personally examined</w:t>
      </w:r>
      <w:r w:rsidR="00027432">
        <w:rPr>
          <w:rFonts w:ascii="Times New Roman" w:hAnsi="Times New Roman" w:cs="Times New Roman"/>
          <w:b/>
          <w:bCs/>
          <w:sz w:val="24"/>
          <w:szCs w:val="24"/>
        </w:rPr>
        <w:t xml:space="preserve"> {name}</w:t>
      </w:r>
      <w:r w:rsidR="00A31F61" w:rsidRPr="00A31F61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, </w:t>
      </w:r>
      <w:r w:rsidRPr="00A31F61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 </w:t>
      </w:r>
      <w:r w:rsidR="00027432">
        <w:rPr>
          <w:rFonts w:ascii="Times New Roman" w:hAnsi="Times New Roman" w:cs="Times New Roman"/>
          <w:b/>
          <w:bCs/>
          <w:sz w:val="24"/>
          <w:szCs w:val="24"/>
        </w:rPr>
        <w:t>{age}</w:t>
      </w:r>
      <w:r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, </w:t>
      </w:r>
      <w:r w:rsidR="00027432">
        <w:rPr>
          <w:rFonts w:ascii="Times New Roman" w:hAnsi="Times New Roman" w:cs="Times New Roman"/>
          <w:b/>
          <w:bCs/>
          <w:sz w:val="24"/>
          <w:szCs w:val="24"/>
          <w:lang w:val="en-PH"/>
        </w:rPr>
        <w:t>{gender}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presently residing at </w:t>
      </w:r>
      <w:r w:rsidR="00027432">
        <w:rPr>
          <w:rFonts w:ascii="Times New Roman" w:hAnsi="Times New Roman" w:cs="Times New Roman"/>
          <w:sz w:val="24"/>
          <w:szCs w:val="24"/>
        </w:rPr>
        <w:t xml:space="preserve">{address} 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was </w:t>
      </w:r>
      <w:r w:rsidR="003F1808">
        <w:rPr>
          <w:rFonts w:ascii="Times New Roman" w:hAnsi="Times New Roman" w:cs="Times New Roman"/>
          <w:sz w:val="24"/>
          <w:szCs w:val="24"/>
          <w:lang w:val="en-PH"/>
        </w:rPr>
        <w:t>see</w:t>
      </w:r>
      <w:r w:rsidR="00CF735B">
        <w:rPr>
          <w:rFonts w:ascii="Times New Roman" w:hAnsi="Times New Roman" w:cs="Times New Roman"/>
          <w:sz w:val="24"/>
          <w:szCs w:val="24"/>
          <w:lang w:val="en-PH"/>
        </w:rPr>
        <w:t>n</w:t>
      </w:r>
      <w:r w:rsidR="003F1808">
        <w:rPr>
          <w:rFonts w:ascii="Times New Roman" w:hAnsi="Times New Roman" w:cs="Times New Roman"/>
          <w:sz w:val="24"/>
          <w:szCs w:val="24"/>
          <w:lang w:val="en-PH"/>
        </w:rPr>
        <w:t xml:space="preserve"> and examined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 on</w:t>
      </w:r>
      <w:r w:rsidR="00B618BC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="00027432">
        <w:rPr>
          <w:rFonts w:ascii="Times New Roman" w:hAnsi="Times New Roman" w:cs="Times New Roman"/>
          <w:sz w:val="24"/>
          <w:szCs w:val="24"/>
          <w:lang w:val="en-PH"/>
        </w:rPr>
        <w:t>{date}</w:t>
      </w:r>
    </w:p>
    <w:p w14:paraId="1BDFB199" w14:textId="77777777" w:rsidR="00027432" w:rsidRDefault="00027432" w:rsidP="003F180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{impression}</w:t>
      </w:r>
    </w:p>
    <w:p w14:paraId="06D64DC1" w14:textId="39E4DC2E" w:rsidR="004E034D" w:rsidRDefault="00000000" w:rsidP="003F180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  <w:t>This certificate is issued upon the request of the above patient for whatever purpose it may serve.</w:t>
      </w:r>
    </w:p>
    <w:p w14:paraId="6E329EA0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{remarks}</w:t>
      </w:r>
      <w:r w:rsidR="00000000">
        <w:rPr>
          <w:rFonts w:ascii="Bookman Old Style" w:hAnsi="Bookman Old Style"/>
        </w:rPr>
        <w:tab/>
      </w:r>
      <w:r w:rsidR="00000000">
        <w:rPr>
          <w:rFonts w:ascii="Bookman Old Style" w:hAnsi="Bookman Old Style"/>
        </w:rPr>
        <w:tab/>
      </w:r>
      <w:r w:rsidR="00000000">
        <w:rPr>
          <w:rFonts w:ascii="Bookman Old Style" w:hAnsi="Bookman Old Style"/>
        </w:rPr>
        <w:tab/>
      </w:r>
      <w:r w:rsidR="00000000">
        <w:rPr>
          <w:rFonts w:ascii="Bookman Old Style" w:hAnsi="Bookman Old Style"/>
        </w:rPr>
        <w:tab/>
      </w:r>
      <w:r w:rsidR="00000000">
        <w:rPr>
          <w:rFonts w:ascii="Bookman Old Style" w:hAnsi="Bookman Old Style"/>
        </w:rPr>
        <w:tab/>
      </w:r>
      <w:r w:rsidR="00000000">
        <w:rPr>
          <w:rFonts w:ascii="Bookman Old Style" w:hAnsi="Bookman Old Style"/>
        </w:rPr>
        <w:tab/>
      </w:r>
      <w:r w:rsidR="00000000">
        <w:rPr>
          <w:rFonts w:ascii="Bookman Old Style" w:hAnsi="Bookman Old Style"/>
        </w:rPr>
        <w:tab/>
      </w:r>
    </w:p>
    <w:p w14:paraId="399E188F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684FAD95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D22C763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DD0ED7C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DBCA0EE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1AB3DAD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03295DA5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01D207D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0A9A1DB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2C0E88B2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B0937E6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0E1BDF0E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28F98860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5AF88148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B88C374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01AD4260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6EED216A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66719404" w14:textId="6ED7FC0B" w:rsidR="004E034D" w:rsidRDefault="00000000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E48526B" w14:textId="77777777" w:rsidR="004E034D" w:rsidRDefault="00000000">
      <w:pPr>
        <w:spacing w:after="0" w:line="240" w:lineRule="auto"/>
        <w:ind w:left="5760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 xml:space="preserve">Dr. </w:t>
      </w:r>
      <w:r>
        <w:rPr>
          <w:rFonts w:ascii="Bookman Old Style" w:hAnsi="Bookman Old Style"/>
          <w:u w:val="single"/>
          <w:lang w:val="en-PH"/>
        </w:rPr>
        <w:t>Lynne Rose T. Amistad</w:t>
      </w:r>
      <w:r>
        <w:rPr>
          <w:rFonts w:ascii="Bookman Old Style" w:hAnsi="Bookman Old Style"/>
          <w:u w:val="single"/>
        </w:rPr>
        <w:t>, MD</w:t>
      </w:r>
    </w:p>
    <w:p w14:paraId="278E9B1B" w14:textId="77777777" w:rsidR="004E034D" w:rsidRDefault="00000000">
      <w:pPr>
        <w:spacing w:after="0" w:line="240" w:lineRule="auto"/>
        <w:ind w:left="576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Medical Officer III</w:t>
      </w:r>
    </w:p>
    <w:p w14:paraId="24E1122F" w14:textId="77777777" w:rsidR="004E034D" w:rsidRDefault="00000000">
      <w:pPr>
        <w:spacing w:after="0" w:line="240" w:lineRule="auto"/>
        <w:jc w:val="both"/>
        <w:rPr>
          <w:rFonts w:ascii="Bookman Old Style" w:hAnsi="Bookman Old Style"/>
          <w:lang w:val="en-PH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License No. </w:t>
      </w:r>
      <w:r>
        <w:rPr>
          <w:rFonts w:ascii="Bookman Old Style" w:hAnsi="Bookman Old Style"/>
          <w:lang w:val="en-PH"/>
        </w:rPr>
        <w:t>0145401</w:t>
      </w:r>
    </w:p>
    <w:p w14:paraId="69835177" w14:textId="77777777" w:rsidR="004E034D" w:rsidRDefault="004E034D">
      <w:pPr>
        <w:spacing w:before="40" w:after="0" w:line="240" w:lineRule="auto"/>
        <w:ind w:right="5940"/>
        <w:rPr>
          <w:rFonts w:ascii="Bookman Old Style" w:hAnsi="Bookman Old Style" w:cstheme="minorHAnsi"/>
          <w:b/>
        </w:rPr>
      </w:pPr>
    </w:p>
    <w:sectPr w:rsidR="004E034D">
      <w:footerReference w:type="even" r:id="rId7"/>
      <w:footerReference w:type="default" r:id="rId8"/>
      <w:footerReference w:type="first" r:id="rId9"/>
      <w:type w:val="continuous"/>
      <w:pgSz w:w="12240" w:h="18720"/>
      <w:pgMar w:top="1296" w:right="1296" w:bottom="1296" w:left="1296" w:header="274" w:footer="5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DCA3" w14:textId="77777777" w:rsidR="0021611B" w:rsidRDefault="0021611B">
      <w:pPr>
        <w:spacing w:line="240" w:lineRule="auto"/>
      </w:pPr>
      <w:r>
        <w:separator/>
      </w:r>
    </w:p>
  </w:endnote>
  <w:endnote w:type="continuationSeparator" w:id="0">
    <w:p w14:paraId="1FDE5F15" w14:textId="77777777" w:rsidR="0021611B" w:rsidRDefault="002161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roman"/>
    <w:pitch w:val="default"/>
    <w:sig w:usb0="00000000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993110"/>
    </w:sdtPr>
    <w:sdtEndPr>
      <w:rPr>
        <w:color w:val="808080" w:themeColor="background1" w:themeShade="80"/>
        <w:spacing w:val="60"/>
      </w:rPr>
    </w:sdtEndPr>
    <w:sdtContent>
      <w:p w14:paraId="55FF074F" w14:textId="77777777" w:rsidR="004E034D" w:rsidRDefault="00000000">
        <w:pPr>
          <w:pStyle w:val="Footer"/>
          <w:pBdr>
            <w:top w:val="single" w:sz="4" w:space="1" w:color="D9D9D9" w:themeColor="background1" w:themeShade="D9"/>
          </w:pBdr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3C844AE" w14:textId="77777777" w:rsidR="004E034D" w:rsidRDefault="004E03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83244"/>
    </w:sdtPr>
    <w:sdtEndPr>
      <w:rPr>
        <w:rFonts w:ascii="Bookman Old Style" w:hAnsi="Bookman Old Style"/>
        <w:sz w:val="20"/>
        <w:szCs w:val="20"/>
      </w:rPr>
    </w:sdtEndPr>
    <w:sdtContent>
      <w:p w14:paraId="7D84A4E2" w14:textId="77777777" w:rsidR="004E034D" w:rsidRDefault="00000000">
        <w:pPr>
          <w:pStyle w:val="Footer"/>
          <w:jc w:val="right"/>
          <w:rPr>
            <w:rFonts w:ascii="Bookman Old Style" w:hAnsi="Bookman Old Style"/>
            <w:sz w:val="20"/>
            <w:szCs w:val="20"/>
          </w:rPr>
        </w:pPr>
        <w:r>
          <w:rPr>
            <w:rFonts w:ascii="Bookman Old Style" w:hAnsi="Bookman Old Style"/>
            <w:sz w:val="20"/>
            <w:szCs w:val="20"/>
          </w:rPr>
          <w:t xml:space="preserve">| </w:t>
        </w:r>
        <w:r>
          <w:rPr>
            <w:rFonts w:ascii="Bookman Old Style" w:hAnsi="Bookman Old Style"/>
            <w:sz w:val="20"/>
            <w:szCs w:val="20"/>
          </w:rPr>
          <w:fldChar w:fldCharType="begin"/>
        </w:r>
        <w:r>
          <w:rPr>
            <w:rFonts w:ascii="Bookman Old Style" w:hAnsi="Bookman Old Style"/>
            <w:sz w:val="20"/>
            <w:szCs w:val="20"/>
          </w:rPr>
          <w:instrText xml:space="preserve"> PAGE   \* MERGEFORMAT </w:instrText>
        </w:r>
        <w:r>
          <w:rPr>
            <w:rFonts w:ascii="Bookman Old Style" w:hAnsi="Bookman Old Style"/>
            <w:sz w:val="20"/>
            <w:szCs w:val="20"/>
          </w:rPr>
          <w:fldChar w:fldCharType="separate"/>
        </w:r>
        <w:r>
          <w:rPr>
            <w:rFonts w:ascii="Bookman Old Style" w:hAnsi="Bookman Old Style"/>
            <w:sz w:val="20"/>
            <w:szCs w:val="20"/>
          </w:rPr>
          <w:t>2</w:t>
        </w:r>
        <w:r>
          <w:rPr>
            <w:rFonts w:ascii="Bookman Old Style" w:hAnsi="Bookman Old Style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1387" w14:textId="77777777" w:rsidR="004E034D" w:rsidRDefault="00000000">
    <w:pPr>
      <w:spacing w:after="120" w:line="240" w:lineRule="auto"/>
      <w:rPr>
        <w:rFonts w:cstheme="minorHAnsi"/>
        <w:b/>
        <w:sz w:val="16"/>
        <w:szCs w:val="16"/>
      </w:rPr>
    </w:pPr>
    <w:bookmarkStart w:id="0" w:name="_Hlk25672078"/>
    <w:bookmarkStart w:id="1" w:name="_Hlk25672077"/>
    <w:r>
      <w:rPr>
        <w:rFonts w:ascii="Bookman Old Style" w:hAnsi="Bookman Old Style"/>
        <w:sz w:val="14"/>
      </w:rPr>
      <w:t>MSA/SGOD/RQV</w:t>
    </w:r>
    <w:r>
      <w:rPr>
        <w:rFonts w:cstheme="minorHAnsi"/>
        <w:b/>
        <w:sz w:val="16"/>
        <w:szCs w:val="16"/>
      </w:rPr>
      <w:t xml:space="preserve"> </w:t>
    </w:r>
  </w:p>
  <w:p w14:paraId="5C020E17" w14:textId="77777777" w:rsidR="004E034D" w:rsidRDefault="00000000">
    <w:pPr>
      <w:pStyle w:val="Footer"/>
      <w:pBdr>
        <w:top w:val="thinThickSmallGap" w:sz="18" w:space="3" w:color="auto"/>
      </w:pBdr>
      <w:tabs>
        <w:tab w:val="clear" w:pos="4680"/>
        <w:tab w:val="clear" w:pos="9360"/>
      </w:tabs>
      <w:jc w:val="right"/>
      <w:rPr>
        <w:rFonts w:cstheme="minorHAnsi"/>
        <w:sz w:val="18"/>
        <w:szCs w:val="18"/>
      </w:rPr>
    </w:pPr>
    <w:r>
      <w:rPr>
        <w:rFonts w:cstheme="minorHAnsi"/>
        <w:b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0DC8A6ED" wp14:editId="65B89921">
          <wp:simplePos x="0" y="0"/>
          <wp:positionH relativeFrom="margin">
            <wp:posOffset>-62230</wp:posOffset>
          </wp:positionH>
          <wp:positionV relativeFrom="paragraph">
            <wp:posOffset>90170</wp:posOffset>
          </wp:positionV>
          <wp:extent cx="1417955" cy="731520"/>
          <wp:effectExtent l="0" t="0" r="0" b="0"/>
          <wp:wrapNone/>
          <wp:docPr id="2009008082" name="Picture 2009008082" descr="A group of logo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9008082" name="Picture 2009008082" descr="A group of logos with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795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5D76851" wp14:editId="63C9E9C1">
          <wp:simplePos x="0" y="0"/>
          <wp:positionH relativeFrom="margin">
            <wp:posOffset>1417955</wp:posOffset>
          </wp:positionH>
          <wp:positionV relativeFrom="paragraph">
            <wp:posOffset>52070</wp:posOffset>
          </wp:positionV>
          <wp:extent cx="731520" cy="731520"/>
          <wp:effectExtent l="0" t="0" r="0" b="0"/>
          <wp:wrapNone/>
          <wp:docPr id="1127904500" name="Picture 112790450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7904500" name="Picture 1127904500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cstheme="minorHAnsi"/>
        <w:sz w:val="18"/>
        <w:szCs w:val="18"/>
      </w:rPr>
      <w:t>B.M. Dimataga St., Poblacion, Lapu-Lapu City, Cebu</w:t>
    </w:r>
  </w:p>
  <w:p w14:paraId="55E35F59" w14:textId="77777777" w:rsidR="004E034D" w:rsidRDefault="00000000">
    <w:pPr>
      <w:pStyle w:val="Footer"/>
      <w:ind w:left="1440"/>
      <w:jc w:val="right"/>
      <w:rPr>
        <w:rFonts w:cstheme="minorHAnsi"/>
        <w:sz w:val="18"/>
        <w:szCs w:val="18"/>
      </w:rPr>
    </w:pPr>
    <w:r>
      <w:rPr>
        <w:rFonts w:cstheme="minorHAnsi"/>
        <w:sz w:val="18"/>
        <w:szCs w:val="18"/>
      </w:rPr>
      <w:sym w:font="Wingdings" w:char="F028"/>
    </w:r>
    <w:r>
      <w:rPr>
        <w:rFonts w:cstheme="minorHAnsi"/>
        <w:sz w:val="18"/>
        <w:szCs w:val="18"/>
      </w:rPr>
      <w:t xml:space="preserve"> (032) 520-4420; </w:t>
    </w:r>
    <w:r>
      <w:rPr>
        <w:rFonts w:cstheme="minorHAnsi"/>
        <w:sz w:val="18"/>
        <w:szCs w:val="18"/>
      </w:rPr>
      <w:sym w:font="Wingdings" w:char="F028"/>
    </w:r>
    <w:r>
      <w:rPr>
        <w:rFonts w:cstheme="minorHAnsi"/>
        <w:sz w:val="18"/>
        <w:szCs w:val="18"/>
      </w:rPr>
      <w:t xml:space="preserve"> (032) 520-4421; </w:t>
    </w:r>
    <w:r>
      <w:rPr>
        <w:rFonts w:cstheme="minorHAnsi"/>
        <w:noProof/>
        <w:sz w:val="18"/>
        <w:szCs w:val="18"/>
        <w:shd w:val="clear" w:color="auto" w:fill="FFFFFF"/>
      </w:rPr>
      <w:drawing>
        <wp:inline distT="0" distB="0" distL="0" distR="0" wp14:anchorId="5419748B" wp14:editId="6F98D3C2">
          <wp:extent cx="140335" cy="137160"/>
          <wp:effectExtent l="0" t="0" r="0" b="0"/>
          <wp:docPr id="1499866985" name="Picture 1499866985" descr="A black and white envelope with a paper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9866985" name="Picture 1499866985" descr="A black and white envelope with a paper in it&#10;&#10;Description automatically generated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40589" cy="137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theme="minorHAnsi"/>
        <w:sz w:val="18"/>
        <w:szCs w:val="18"/>
      </w:rPr>
      <w:t xml:space="preserve"> </w:t>
    </w:r>
    <w:hyperlink r:id="rId4" w:history="1">
      <w:r w:rsidR="004E034D">
        <w:rPr>
          <w:rStyle w:val="Hyperlink"/>
          <w:rFonts w:cstheme="minorHAnsi"/>
          <w:sz w:val="18"/>
          <w:szCs w:val="18"/>
          <w:shd w:val="clear" w:color="auto" w:fill="FFFFFF"/>
        </w:rPr>
        <w:t>deped.lapulapu@deped.gov.ph</w:t>
      </w:r>
    </w:hyperlink>
    <w:r>
      <w:rPr>
        <w:rFonts w:cstheme="minorHAnsi"/>
        <w:sz w:val="18"/>
        <w:szCs w:val="18"/>
        <w:shd w:val="clear" w:color="auto" w:fill="FFFFFF"/>
      </w:rPr>
      <w:t>;</w:t>
    </w:r>
  </w:p>
  <w:bookmarkEnd w:id="0"/>
  <w:bookmarkEnd w:id="1"/>
  <w:p w14:paraId="0ECDAEC1" w14:textId="77777777" w:rsidR="004E034D" w:rsidRDefault="00000000">
    <w:pPr>
      <w:pStyle w:val="Footer"/>
      <w:ind w:left="1440"/>
      <w:jc w:val="right"/>
      <w:rPr>
        <w:rFonts w:cstheme="minorHAnsi"/>
        <w:color w:val="0000FF"/>
        <w:sz w:val="18"/>
        <w:szCs w:val="18"/>
        <w:u w:val="single"/>
        <w:shd w:val="clear" w:color="auto" w:fill="FFFFFF"/>
      </w:rPr>
    </w:pPr>
    <w:r>
      <w:rPr>
        <w:rFonts w:cstheme="minorHAnsi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55009C75" wp14:editId="137F0C66">
          <wp:simplePos x="0" y="0"/>
          <wp:positionH relativeFrom="column">
            <wp:posOffset>3108325</wp:posOffset>
          </wp:positionH>
          <wp:positionV relativeFrom="paragraph">
            <wp:posOffset>30480</wp:posOffset>
          </wp:positionV>
          <wp:extent cx="137160" cy="137160"/>
          <wp:effectExtent l="0" t="0" r="0" b="0"/>
          <wp:wrapNone/>
          <wp:docPr id="946828006" name="Picture 946828006" descr="A blue circle with a white letter f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828006" name="Picture 946828006" descr="A blue circle with a white letter f in it&#10;&#10;Description automatically generated"/>
                  <pic:cNvPicPr>
                    <a:picLocks noChangeAspect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" cy="137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theme="minorHAnsi"/>
        <w:sz w:val="18"/>
        <w:szCs w:val="18"/>
        <w:shd w:val="clear" w:color="auto" w:fill="FFFFFF"/>
      </w:rPr>
      <w:t xml:space="preserve"> </w:t>
    </w:r>
    <w:hyperlink r:id="rId6" w:history="1">
      <w:r w:rsidR="004E034D">
        <w:rPr>
          <w:rStyle w:val="Hyperlink"/>
          <w:rFonts w:cstheme="minorHAnsi"/>
          <w:sz w:val="18"/>
          <w:szCs w:val="18"/>
          <w:shd w:val="clear" w:color="auto" w:fill="FFFFFF"/>
        </w:rPr>
        <w:t>DepED Lapu-Lapu City Division</w:t>
      </w:r>
    </w:hyperlink>
    <w:r>
      <w:rPr>
        <w:rFonts w:cstheme="minorHAnsi"/>
        <w:sz w:val="18"/>
        <w:szCs w:val="18"/>
        <w:shd w:val="clear" w:color="auto" w:fill="FFFFFF"/>
      </w:rPr>
      <w:t>;</w:t>
    </w:r>
    <w:r>
      <w:rPr>
        <w:rFonts w:cstheme="minorHAnsi"/>
        <w:b/>
        <w:bCs/>
        <w:sz w:val="18"/>
        <w:szCs w:val="18"/>
        <w:shd w:val="clear" w:color="auto" w:fill="FFFFFF"/>
      </w:rPr>
      <w:t xml:space="preserve"> </w:t>
    </w:r>
    <w:r>
      <w:rPr>
        <w:rFonts w:cstheme="minorHAnsi"/>
        <w:noProof/>
        <w:sz w:val="18"/>
        <w:szCs w:val="18"/>
        <w:shd w:val="clear" w:color="auto" w:fill="FFFFFF"/>
      </w:rPr>
      <w:drawing>
        <wp:inline distT="0" distB="0" distL="0" distR="0" wp14:anchorId="0C0B5B02" wp14:editId="2AAF06D0">
          <wp:extent cx="146050" cy="137160"/>
          <wp:effectExtent l="0" t="0" r="6350" b="0"/>
          <wp:docPr id="1827662143" name="Picture 182766214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662143" name="Picture 1827662143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46619" cy="137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theme="minorHAnsi"/>
        <w:b/>
        <w:bCs/>
        <w:sz w:val="18"/>
        <w:szCs w:val="18"/>
        <w:shd w:val="clear" w:color="auto" w:fill="FFFFFF"/>
      </w:rPr>
      <w:t xml:space="preserve"> </w:t>
    </w:r>
    <w:hyperlink r:id="rId8" w:history="1">
      <w:r w:rsidR="004E034D">
        <w:rPr>
          <w:rStyle w:val="Hyperlink"/>
          <w:rFonts w:cstheme="minorHAnsi"/>
          <w:sz w:val="18"/>
          <w:szCs w:val="18"/>
          <w:shd w:val="clear" w:color="auto" w:fill="FFFFFF"/>
        </w:rPr>
        <w:t>https://depedlapulapu.net.ph</w:t>
      </w:r>
    </w:hyperlink>
    <w:r>
      <w:rPr>
        <w:rStyle w:val="Hyperlink"/>
        <w:rFonts w:cstheme="minorHAnsi"/>
        <w:sz w:val="18"/>
        <w:szCs w:val="18"/>
        <w:shd w:val="clear" w:color="auto" w:fill="FFFFFF"/>
      </w:rPr>
      <w:t xml:space="preserve"> </w:t>
    </w:r>
  </w:p>
  <w:p w14:paraId="03B5D84A" w14:textId="77777777" w:rsidR="004E034D" w:rsidRDefault="004E0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3A2F1" w14:textId="77777777" w:rsidR="0021611B" w:rsidRDefault="0021611B">
      <w:pPr>
        <w:spacing w:after="0"/>
      </w:pPr>
      <w:r>
        <w:separator/>
      </w:r>
    </w:p>
  </w:footnote>
  <w:footnote w:type="continuationSeparator" w:id="0">
    <w:p w14:paraId="052A3330" w14:textId="77777777" w:rsidR="0021611B" w:rsidRDefault="002161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42"/>
    <w:rsid w:val="0000241D"/>
    <w:rsid w:val="00013343"/>
    <w:rsid w:val="000165BF"/>
    <w:rsid w:val="00027432"/>
    <w:rsid w:val="00036600"/>
    <w:rsid w:val="00041D59"/>
    <w:rsid w:val="00046267"/>
    <w:rsid w:val="00047EBF"/>
    <w:rsid w:val="000523EE"/>
    <w:rsid w:val="00056042"/>
    <w:rsid w:val="000641FB"/>
    <w:rsid w:val="0006434F"/>
    <w:rsid w:val="00066B30"/>
    <w:rsid w:val="00071975"/>
    <w:rsid w:val="0007433B"/>
    <w:rsid w:val="000759B3"/>
    <w:rsid w:val="000815A6"/>
    <w:rsid w:val="00081671"/>
    <w:rsid w:val="0009057D"/>
    <w:rsid w:val="00093EBE"/>
    <w:rsid w:val="000B1376"/>
    <w:rsid w:val="000B2CD3"/>
    <w:rsid w:val="000B2F8A"/>
    <w:rsid w:val="000B315B"/>
    <w:rsid w:val="000B342A"/>
    <w:rsid w:val="000B7A16"/>
    <w:rsid w:val="000B7E4C"/>
    <w:rsid w:val="000C02D7"/>
    <w:rsid w:val="000D2F36"/>
    <w:rsid w:val="000D356F"/>
    <w:rsid w:val="000D388E"/>
    <w:rsid w:val="000F0EF2"/>
    <w:rsid w:val="000F56C9"/>
    <w:rsid w:val="000F78C4"/>
    <w:rsid w:val="00100C81"/>
    <w:rsid w:val="0010565E"/>
    <w:rsid w:val="00106161"/>
    <w:rsid w:val="00110E74"/>
    <w:rsid w:val="00113C1F"/>
    <w:rsid w:val="001175C7"/>
    <w:rsid w:val="00120CF2"/>
    <w:rsid w:val="00121F03"/>
    <w:rsid w:val="001371EE"/>
    <w:rsid w:val="00155DE3"/>
    <w:rsid w:val="00160B2E"/>
    <w:rsid w:val="00160E1B"/>
    <w:rsid w:val="001615C3"/>
    <w:rsid w:val="0017066B"/>
    <w:rsid w:val="00172D32"/>
    <w:rsid w:val="0017589E"/>
    <w:rsid w:val="00175A8D"/>
    <w:rsid w:val="00182008"/>
    <w:rsid w:val="001840FF"/>
    <w:rsid w:val="00190D2C"/>
    <w:rsid w:val="0019366B"/>
    <w:rsid w:val="00193C44"/>
    <w:rsid w:val="00197CA8"/>
    <w:rsid w:val="001A062F"/>
    <w:rsid w:val="001A15AF"/>
    <w:rsid w:val="001A2A5A"/>
    <w:rsid w:val="001A2C27"/>
    <w:rsid w:val="001A326F"/>
    <w:rsid w:val="001A3AC3"/>
    <w:rsid w:val="001A3B9A"/>
    <w:rsid w:val="001A4FB4"/>
    <w:rsid w:val="001A685F"/>
    <w:rsid w:val="001B404C"/>
    <w:rsid w:val="001B757D"/>
    <w:rsid w:val="001B75C9"/>
    <w:rsid w:val="001C2672"/>
    <w:rsid w:val="001D0037"/>
    <w:rsid w:val="001D055E"/>
    <w:rsid w:val="001E0191"/>
    <w:rsid w:val="001E2275"/>
    <w:rsid w:val="001E55B9"/>
    <w:rsid w:val="001E7E04"/>
    <w:rsid w:val="001F0D04"/>
    <w:rsid w:val="0020053D"/>
    <w:rsid w:val="00201808"/>
    <w:rsid w:val="00201FDC"/>
    <w:rsid w:val="002055B4"/>
    <w:rsid w:val="00206DF0"/>
    <w:rsid w:val="002137C7"/>
    <w:rsid w:val="0021611B"/>
    <w:rsid w:val="00220F1D"/>
    <w:rsid w:val="002219A8"/>
    <w:rsid w:val="0022439C"/>
    <w:rsid w:val="00225BC0"/>
    <w:rsid w:val="00232C06"/>
    <w:rsid w:val="00265EBB"/>
    <w:rsid w:val="002662EB"/>
    <w:rsid w:val="00271B32"/>
    <w:rsid w:val="00274BC2"/>
    <w:rsid w:val="0027588F"/>
    <w:rsid w:val="002803F1"/>
    <w:rsid w:val="00282CFE"/>
    <w:rsid w:val="00283F8F"/>
    <w:rsid w:val="002845AE"/>
    <w:rsid w:val="00284F33"/>
    <w:rsid w:val="002863F8"/>
    <w:rsid w:val="002915A4"/>
    <w:rsid w:val="002932DC"/>
    <w:rsid w:val="002A0F98"/>
    <w:rsid w:val="002A2805"/>
    <w:rsid w:val="002B0BF6"/>
    <w:rsid w:val="002B0FD5"/>
    <w:rsid w:val="002B12C1"/>
    <w:rsid w:val="002B2CBF"/>
    <w:rsid w:val="002B302D"/>
    <w:rsid w:val="002B4027"/>
    <w:rsid w:val="002B4909"/>
    <w:rsid w:val="002C2CDE"/>
    <w:rsid w:val="002C401A"/>
    <w:rsid w:val="002D3782"/>
    <w:rsid w:val="002D3B34"/>
    <w:rsid w:val="002D5EBD"/>
    <w:rsid w:val="002D784E"/>
    <w:rsid w:val="002D79C6"/>
    <w:rsid w:val="002E243A"/>
    <w:rsid w:val="002E30AB"/>
    <w:rsid w:val="002E5A3A"/>
    <w:rsid w:val="002F0C1B"/>
    <w:rsid w:val="002F1B40"/>
    <w:rsid w:val="002F2119"/>
    <w:rsid w:val="002F34E2"/>
    <w:rsid w:val="003078C3"/>
    <w:rsid w:val="00315AB9"/>
    <w:rsid w:val="0031653C"/>
    <w:rsid w:val="00320532"/>
    <w:rsid w:val="00325AE5"/>
    <w:rsid w:val="00333D77"/>
    <w:rsid w:val="003346D0"/>
    <w:rsid w:val="00344B2E"/>
    <w:rsid w:val="003450D2"/>
    <w:rsid w:val="00353291"/>
    <w:rsid w:val="00357102"/>
    <w:rsid w:val="003625F0"/>
    <w:rsid w:val="0036485C"/>
    <w:rsid w:val="00365BE1"/>
    <w:rsid w:val="003757A2"/>
    <w:rsid w:val="00391723"/>
    <w:rsid w:val="00393A72"/>
    <w:rsid w:val="003941F4"/>
    <w:rsid w:val="003A1E0B"/>
    <w:rsid w:val="003A4130"/>
    <w:rsid w:val="003B29DA"/>
    <w:rsid w:val="003B3E89"/>
    <w:rsid w:val="003B4F0C"/>
    <w:rsid w:val="003B7F9D"/>
    <w:rsid w:val="003C0EB2"/>
    <w:rsid w:val="003C442D"/>
    <w:rsid w:val="003C4552"/>
    <w:rsid w:val="003C5318"/>
    <w:rsid w:val="003C7828"/>
    <w:rsid w:val="003D1198"/>
    <w:rsid w:val="003D35E5"/>
    <w:rsid w:val="003D7970"/>
    <w:rsid w:val="003E0E32"/>
    <w:rsid w:val="003E187D"/>
    <w:rsid w:val="003F0B9D"/>
    <w:rsid w:val="003F11B0"/>
    <w:rsid w:val="003F1808"/>
    <w:rsid w:val="003F4D96"/>
    <w:rsid w:val="0040040B"/>
    <w:rsid w:val="00411BDF"/>
    <w:rsid w:val="004165C2"/>
    <w:rsid w:val="0041660D"/>
    <w:rsid w:val="00417F5D"/>
    <w:rsid w:val="0042070A"/>
    <w:rsid w:val="00427009"/>
    <w:rsid w:val="00427D1D"/>
    <w:rsid w:val="00427FF3"/>
    <w:rsid w:val="00434772"/>
    <w:rsid w:val="00446518"/>
    <w:rsid w:val="00455799"/>
    <w:rsid w:val="00456060"/>
    <w:rsid w:val="00457689"/>
    <w:rsid w:val="0046152F"/>
    <w:rsid w:val="004656D9"/>
    <w:rsid w:val="00465E10"/>
    <w:rsid w:val="00470482"/>
    <w:rsid w:val="00471CD8"/>
    <w:rsid w:val="004742F6"/>
    <w:rsid w:val="00474737"/>
    <w:rsid w:val="00475F30"/>
    <w:rsid w:val="00486650"/>
    <w:rsid w:val="004874A9"/>
    <w:rsid w:val="00495969"/>
    <w:rsid w:val="004975BE"/>
    <w:rsid w:val="004975DA"/>
    <w:rsid w:val="00497D7E"/>
    <w:rsid w:val="004A2BBE"/>
    <w:rsid w:val="004B3BD8"/>
    <w:rsid w:val="004C2CC5"/>
    <w:rsid w:val="004C7221"/>
    <w:rsid w:val="004D0ACA"/>
    <w:rsid w:val="004D1C42"/>
    <w:rsid w:val="004D2D9E"/>
    <w:rsid w:val="004D6022"/>
    <w:rsid w:val="004D7EC5"/>
    <w:rsid w:val="004E034D"/>
    <w:rsid w:val="004E0449"/>
    <w:rsid w:val="004E16D7"/>
    <w:rsid w:val="004E2CB3"/>
    <w:rsid w:val="004E459F"/>
    <w:rsid w:val="004E5818"/>
    <w:rsid w:val="004F0B02"/>
    <w:rsid w:val="004F2E71"/>
    <w:rsid w:val="004F47B0"/>
    <w:rsid w:val="004F713F"/>
    <w:rsid w:val="00501BA9"/>
    <w:rsid w:val="00505CC3"/>
    <w:rsid w:val="00506DC1"/>
    <w:rsid w:val="00507F98"/>
    <w:rsid w:val="00511827"/>
    <w:rsid w:val="00514806"/>
    <w:rsid w:val="005354BF"/>
    <w:rsid w:val="00537686"/>
    <w:rsid w:val="005427F9"/>
    <w:rsid w:val="005428C5"/>
    <w:rsid w:val="005471AE"/>
    <w:rsid w:val="00555A68"/>
    <w:rsid w:val="00561483"/>
    <w:rsid w:val="00562DF6"/>
    <w:rsid w:val="00573BF8"/>
    <w:rsid w:val="005851B8"/>
    <w:rsid w:val="00592879"/>
    <w:rsid w:val="005935F1"/>
    <w:rsid w:val="00594D58"/>
    <w:rsid w:val="00597F9E"/>
    <w:rsid w:val="005B3A7D"/>
    <w:rsid w:val="005B655F"/>
    <w:rsid w:val="005E2556"/>
    <w:rsid w:val="005E2AD3"/>
    <w:rsid w:val="005E3BB8"/>
    <w:rsid w:val="005F4C9D"/>
    <w:rsid w:val="005F7286"/>
    <w:rsid w:val="00600D0A"/>
    <w:rsid w:val="00600EDC"/>
    <w:rsid w:val="006041DC"/>
    <w:rsid w:val="00606655"/>
    <w:rsid w:val="00606D81"/>
    <w:rsid w:val="00614D95"/>
    <w:rsid w:val="006221E0"/>
    <w:rsid w:val="006221E3"/>
    <w:rsid w:val="00631B77"/>
    <w:rsid w:val="00632B60"/>
    <w:rsid w:val="00641113"/>
    <w:rsid w:val="00641B43"/>
    <w:rsid w:val="00647C4C"/>
    <w:rsid w:val="00647EF5"/>
    <w:rsid w:val="00650BE9"/>
    <w:rsid w:val="006519CD"/>
    <w:rsid w:val="00654C07"/>
    <w:rsid w:val="00656CBD"/>
    <w:rsid w:val="00661D43"/>
    <w:rsid w:val="0066243D"/>
    <w:rsid w:val="0066481A"/>
    <w:rsid w:val="00672737"/>
    <w:rsid w:val="0069090F"/>
    <w:rsid w:val="0069135A"/>
    <w:rsid w:val="0069615F"/>
    <w:rsid w:val="006B1787"/>
    <w:rsid w:val="006B2713"/>
    <w:rsid w:val="006B4F6C"/>
    <w:rsid w:val="006C3A31"/>
    <w:rsid w:val="006D02CA"/>
    <w:rsid w:val="006D3170"/>
    <w:rsid w:val="006E3BB2"/>
    <w:rsid w:val="006E3EE3"/>
    <w:rsid w:val="006E49D7"/>
    <w:rsid w:val="006E66A6"/>
    <w:rsid w:val="006F1F04"/>
    <w:rsid w:val="006F350F"/>
    <w:rsid w:val="006F54D8"/>
    <w:rsid w:val="00701484"/>
    <w:rsid w:val="00701AB4"/>
    <w:rsid w:val="00703CCA"/>
    <w:rsid w:val="00703E6D"/>
    <w:rsid w:val="007142C8"/>
    <w:rsid w:val="00714B0E"/>
    <w:rsid w:val="0071597F"/>
    <w:rsid w:val="0071720F"/>
    <w:rsid w:val="00720C8B"/>
    <w:rsid w:val="007312D1"/>
    <w:rsid w:val="00732003"/>
    <w:rsid w:val="0073245E"/>
    <w:rsid w:val="00732D9E"/>
    <w:rsid w:val="00735DCC"/>
    <w:rsid w:val="00753448"/>
    <w:rsid w:val="007615C6"/>
    <w:rsid w:val="00761798"/>
    <w:rsid w:val="00761D63"/>
    <w:rsid w:val="007661AF"/>
    <w:rsid w:val="00770FC5"/>
    <w:rsid w:val="007750FB"/>
    <w:rsid w:val="00776C58"/>
    <w:rsid w:val="00781E44"/>
    <w:rsid w:val="00784936"/>
    <w:rsid w:val="00787E39"/>
    <w:rsid w:val="00792009"/>
    <w:rsid w:val="00797E61"/>
    <w:rsid w:val="007A6E56"/>
    <w:rsid w:val="007B2B50"/>
    <w:rsid w:val="007B71FE"/>
    <w:rsid w:val="007C0EE5"/>
    <w:rsid w:val="007C6E41"/>
    <w:rsid w:val="007D25C6"/>
    <w:rsid w:val="007D281F"/>
    <w:rsid w:val="007D7063"/>
    <w:rsid w:val="007D7084"/>
    <w:rsid w:val="007E594C"/>
    <w:rsid w:val="007F1C07"/>
    <w:rsid w:val="007F4461"/>
    <w:rsid w:val="0080003A"/>
    <w:rsid w:val="00806D05"/>
    <w:rsid w:val="00806FBA"/>
    <w:rsid w:val="008231B9"/>
    <w:rsid w:val="0082330A"/>
    <w:rsid w:val="00825F94"/>
    <w:rsid w:val="00837AE7"/>
    <w:rsid w:val="00854B8B"/>
    <w:rsid w:val="00857417"/>
    <w:rsid w:val="0085761F"/>
    <w:rsid w:val="00871881"/>
    <w:rsid w:val="008729A9"/>
    <w:rsid w:val="00876F90"/>
    <w:rsid w:val="00880C96"/>
    <w:rsid w:val="00883F22"/>
    <w:rsid w:val="0088544D"/>
    <w:rsid w:val="00893F35"/>
    <w:rsid w:val="00894119"/>
    <w:rsid w:val="0089707C"/>
    <w:rsid w:val="008B2592"/>
    <w:rsid w:val="008B3D0B"/>
    <w:rsid w:val="008B59F2"/>
    <w:rsid w:val="008C3E77"/>
    <w:rsid w:val="008C5583"/>
    <w:rsid w:val="008C593D"/>
    <w:rsid w:val="008C668E"/>
    <w:rsid w:val="008D1EF1"/>
    <w:rsid w:val="008D6541"/>
    <w:rsid w:val="008E4CBA"/>
    <w:rsid w:val="008F08F8"/>
    <w:rsid w:val="008F3C71"/>
    <w:rsid w:val="00901221"/>
    <w:rsid w:val="009017A6"/>
    <w:rsid w:val="00902F6B"/>
    <w:rsid w:val="00911D9C"/>
    <w:rsid w:val="00916BF4"/>
    <w:rsid w:val="0092335A"/>
    <w:rsid w:val="009334BB"/>
    <w:rsid w:val="00943256"/>
    <w:rsid w:val="00946146"/>
    <w:rsid w:val="0095014A"/>
    <w:rsid w:val="00957F2F"/>
    <w:rsid w:val="009721EB"/>
    <w:rsid w:val="0097222D"/>
    <w:rsid w:val="009722D0"/>
    <w:rsid w:val="009756CA"/>
    <w:rsid w:val="009767A5"/>
    <w:rsid w:val="0098325E"/>
    <w:rsid w:val="0099747D"/>
    <w:rsid w:val="009A3CBE"/>
    <w:rsid w:val="009B1725"/>
    <w:rsid w:val="009C0C92"/>
    <w:rsid w:val="009C269C"/>
    <w:rsid w:val="009C6D8E"/>
    <w:rsid w:val="009C754E"/>
    <w:rsid w:val="009E3C3D"/>
    <w:rsid w:val="009E555C"/>
    <w:rsid w:val="009E6379"/>
    <w:rsid w:val="009F7E18"/>
    <w:rsid w:val="00A005BD"/>
    <w:rsid w:val="00A01A99"/>
    <w:rsid w:val="00A15DDE"/>
    <w:rsid w:val="00A2009B"/>
    <w:rsid w:val="00A21BC8"/>
    <w:rsid w:val="00A21E47"/>
    <w:rsid w:val="00A22C04"/>
    <w:rsid w:val="00A26D76"/>
    <w:rsid w:val="00A31F61"/>
    <w:rsid w:val="00A3430E"/>
    <w:rsid w:val="00A34AC1"/>
    <w:rsid w:val="00A35398"/>
    <w:rsid w:val="00A35BA4"/>
    <w:rsid w:val="00A368DD"/>
    <w:rsid w:val="00A419D5"/>
    <w:rsid w:val="00A45999"/>
    <w:rsid w:val="00A47A5A"/>
    <w:rsid w:val="00A52994"/>
    <w:rsid w:val="00A55BF3"/>
    <w:rsid w:val="00A55EF0"/>
    <w:rsid w:val="00A67B96"/>
    <w:rsid w:val="00A745CF"/>
    <w:rsid w:val="00A766C1"/>
    <w:rsid w:val="00A8691D"/>
    <w:rsid w:val="00A87D7E"/>
    <w:rsid w:val="00A940C1"/>
    <w:rsid w:val="00A96F32"/>
    <w:rsid w:val="00A97330"/>
    <w:rsid w:val="00AA0C9E"/>
    <w:rsid w:val="00AA3241"/>
    <w:rsid w:val="00AA41C6"/>
    <w:rsid w:val="00AB0131"/>
    <w:rsid w:val="00AB22B7"/>
    <w:rsid w:val="00AB2B1B"/>
    <w:rsid w:val="00AC0ECF"/>
    <w:rsid w:val="00AC3C16"/>
    <w:rsid w:val="00AD41AF"/>
    <w:rsid w:val="00AD5048"/>
    <w:rsid w:val="00AE074E"/>
    <w:rsid w:val="00AE0852"/>
    <w:rsid w:val="00AE5A40"/>
    <w:rsid w:val="00AF25C9"/>
    <w:rsid w:val="00B02881"/>
    <w:rsid w:val="00B10401"/>
    <w:rsid w:val="00B15C3F"/>
    <w:rsid w:val="00B2194F"/>
    <w:rsid w:val="00B22A03"/>
    <w:rsid w:val="00B36491"/>
    <w:rsid w:val="00B47ACC"/>
    <w:rsid w:val="00B47F6E"/>
    <w:rsid w:val="00B618BC"/>
    <w:rsid w:val="00B738E6"/>
    <w:rsid w:val="00B73950"/>
    <w:rsid w:val="00B75E09"/>
    <w:rsid w:val="00B84000"/>
    <w:rsid w:val="00B87A7E"/>
    <w:rsid w:val="00B92197"/>
    <w:rsid w:val="00B92473"/>
    <w:rsid w:val="00B9627C"/>
    <w:rsid w:val="00B96BDE"/>
    <w:rsid w:val="00BA0834"/>
    <w:rsid w:val="00BA273F"/>
    <w:rsid w:val="00BA4335"/>
    <w:rsid w:val="00BA45A5"/>
    <w:rsid w:val="00BA608D"/>
    <w:rsid w:val="00BB2289"/>
    <w:rsid w:val="00BB3FB3"/>
    <w:rsid w:val="00BB672D"/>
    <w:rsid w:val="00BB7540"/>
    <w:rsid w:val="00BC418D"/>
    <w:rsid w:val="00BC65EF"/>
    <w:rsid w:val="00BF2557"/>
    <w:rsid w:val="00BF5958"/>
    <w:rsid w:val="00BF6FCC"/>
    <w:rsid w:val="00BF7B8B"/>
    <w:rsid w:val="00C05536"/>
    <w:rsid w:val="00C15156"/>
    <w:rsid w:val="00C153DB"/>
    <w:rsid w:val="00C170D0"/>
    <w:rsid w:val="00C20AD1"/>
    <w:rsid w:val="00C23320"/>
    <w:rsid w:val="00C23C59"/>
    <w:rsid w:val="00C31A64"/>
    <w:rsid w:val="00C34D10"/>
    <w:rsid w:val="00C37366"/>
    <w:rsid w:val="00C42441"/>
    <w:rsid w:val="00C4296C"/>
    <w:rsid w:val="00C4501B"/>
    <w:rsid w:val="00C45BDE"/>
    <w:rsid w:val="00C55332"/>
    <w:rsid w:val="00C57775"/>
    <w:rsid w:val="00C605DE"/>
    <w:rsid w:val="00C614EC"/>
    <w:rsid w:val="00C63F9E"/>
    <w:rsid w:val="00C75C79"/>
    <w:rsid w:val="00C7702F"/>
    <w:rsid w:val="00C8333D"/>
    <w:rsid w:val="00C850D0"/>
    <w:rsid w:val="00C86692"/>
    <w:rsid w:val="00C92517"/>
    <w:rsid w:val="00C95A56"/>
    <w:rsid w:val="00CA0E39"/>
    <w:rsid w:val="00CA564E"/>
    <w:rsid w:val="00CA5CF6"/>
    <w:rsid w:val="00CB23DC"/>
    <w:rsid w:val="00CB3804"/>
    <w:rsid w:val="00CD18F9"/>
    <w:rsid w:val="00CD69A3"/>
    <w:rsid w:val="00CE04B9"/>
    <w:rsid w:val="00CE33E4"/>
    <w:rsid w:val="00CF14CA"/>
    <w:rsid w:val="00CF2D0F"/>
    <w:rsid w:val="00CF6D04"/>
    <w:rsid w:val="00CF735B"/>
    <w:rsid w:val="00D068A0"/>
    <w:rsid w:val="00D15248"/>
    <w:rsid w:val="00D20B85"/>
    <w:rsid w:val="00D26357"/>
    <w:rsid w:val="00D27E20"/>
    <w:rsid w:val="00D37137"/>
    <w:rsid w:val="00D37566"/>
    <w:rsid w:val="00D40A3F"/>
    <w:rsid w:val="00D42D41"/>
    <w:rsid w:val="00D47805"/>
    <w:rsid w:val="00D50941"/>
    <w:rsid w:val="00D525B9"/>
    <w:rsid w:val="00D607AC"/>
    <w:rsid w:val="00D61D8B"/>
    <w:rsid w:val="00D6207B"/>
    <w:rsid w:val="00D62BA3"/>
    <w:rsid w:val="00D716F4"/>
    <w:rsid w:val="00D7176F"/>
    <w:rsid w:val="00D71F95"/>
    <w:rsid w:val="00D72CFE"/>
    <w:rsid w:val="00D72D92"/>
    <w:rsid w:val="00D774A2"/>
    <w:rsid w:val="00D83462"/>
    <w:rsid w:val="00D955C3"/>
    <w:rsid w:val="00DB0AF1"/>
    <w:rsid w:val="00DB3D27"/>
    <w:rsid w:val="00DC1C5F"/>
    <w:rsid w:val="00DC397B"/>
    <w:rsid w:val="00DD362E"/>
    <w:rsid w:val="00DD658E"/>
    <w:rsid w:val="00DD669A"/>
    <w:rsid w:val="00DE1F5E"/>
    <w:rsid w:val="00DE631B"/>
    <w:rsid w:val="00DF20BB"/>
    <w:rsid w:val="00DF372A"/>
    <w:rsid w:val="00DF38AF"/>
    <w:rsid w:val="00DF6F22"/>
    <w:rsid w:val="00E039CB"/>
    <w:rsid w:val="00E0529B"/>
    <w:rsid w:val="00E108E2"/>
    <w:rsid w:val="00E14B1B"/>
    <w:rsid w:val="00E167F1"/>
    <w:rsid w:val="00E17EDB"/>
    <w:rsid w:val="00E26C01"/>
    <w:rsid w:val="00E26D17"/>
    <w:rsid w:val="00E3625F"/>
    <w:rsid w:val="00E376B6"/>
    <w:rsid w:val="00E41AFB"/>
    <w:rsid w:val="00E41BD7"/>
    <w:rsid w:val="00E45709"/>
    <w:rsid w:val="00E52840"/>
    <w:rsid w:val="00E560E1"/>
    <w:rsid w:val="00E60047"/>
    <w:rsid w:val="00E60944"/>
    <w:rsid w:val="00E61DC4"/>
    <w:rsid w:val="00E62B2A"/>
    <w:rsid w:val="00E64411"/>
    <w:rsid w:val="00E8304D"/>
    <w:rsid w:val="00E850F3"/>
    <w:rsid w:val="00E85F38"/>
    <w:rsid w:val="00E9324A"/>
    <w:rsid w:val="00E93A7D"/>
    <w:rsid w:val="00E947EA"/>
    <w:rsid w:val="00EA0263"/>
    <w:rsid w:val="00EA3561"/>
    <w:rsid w:val="00EA428F"/>
    <w:rsid w:val="00EA5E3D"/>
    <w:rsid w:val="00EB1C1A"/>
    <w:rsid w:val="00EB265E"/>
    <w:rsid w:val="00EB3A68"/>
    <w:rsid w:val="00EC3BDD"/>
    <w:rsid w:val="00ED5801"/>
    <w:rsid w:val="00ED785C"/>
    <w:rsid w:val="00EE35D6"/>
    <w:rsid w:val="00EF02DF"/>
    <w:rsid w:val="00EF0431"/>
    <w:rsid w:val="00EF2E62"/>
    <w:rsid w:val="00EF3E8F"/>
    <w:rsid w:val="00EF5EC7"/>
    <w:rsid w:val="00EF78F8"/>
    <w:rsid w:val="00EF7C69"/>
    <w:rsid w:val="00F01661"/>
    <w:rsid w:val="00F01A16"/>
    <w:rsid w:val="00F04AA0"/>
    <w:rsid w:val="00F05263"/>
    <w:rsid w:val="00F06E4E"/>
    <w:rsid w:val="00F1152F"/>
    <w:rsid w:val="00F157EC"/>
    <w:rsid w:val="00F17E37"/>
    <w:rsid w:val="00F27232"/>
    <w:rsid w:val="00F3074F"/>
    <w:rsid w:val="00F3662A"/>
    <w:rsid w:val="00F533BD"/>
    <w:rsid w:val="00F54AFE"/>
    <w:rsid w:val="00F664E4"/>
    <w:rsid w:val="00F760CF"/>
    <w:rsid w:val="00F80FF1"/>
    <w:rsid w:val="00F815D2"/>
    <w:rsid w:val="00F83450"/>
    <w:rsid w:val="00F86C11"/>
    <w:rsid w:val="00F87EA8"/>
    <w:rsid w:val="00F90776"/>
    <w:rsid w:val="00FB59A9"/>
    <w:rsid w:val="00FB7256"/>
    <w:rsid w:val="00FC15C4"/>
    <w:rsid w:val="00FD1146"/>
    <w:rsid w:val="00FD5B3F"/>
    <w:rsid w:val="00FD7A48"/>
    <w:rsid w:val="00FE0027"/>
    <w:rsid w:val="00FE1DFA"/>
    <w:rsid w:val="00FE41C0"/>
    <w:rsid w:val="00FE53C4"/>
    <w:rsid w:val="00FF1676"/>
    <w:rsid w:val="046B2524"/>
    <w:rsid w:val="17051095"/>
    <w:rsid w:val="19CF78AD"/>
    <w:rsid w:val="3F742E49"/>
    <w:rsid w:val="468F0F28"/>
    <w:rsid w:val="63CA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7E8CF3"/>
  <w15:docId w15:val="{A94BF3E3-3F2D-4B7D-A2E8-B20D7DBA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GridTable5Dark-Accent51">
    <w:name w:val="Grid Table 5 Dark - Accent 5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1Light-Accent51">
    <w:name w:val="Grid Table 1 Light - Accent 51"/>
    <w:basedOn w:val="TableNormal"/>
    <w:uiPriority w:val="46"/>
    <w:qFormat/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6Colorful-Accent51">
    <w:name w:val="Grid Table 6 Colorful - Accent 51"/>
    <w:basedOn w:val="TableNormal"/>
    <w:uiPriority w:val="51"/>
    <w:qFormat/>
    <w:rPr>
      <w:color w:val="31849B" w:themeColor="accent5" w:themeShade="BF"/>
    </w:rPr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qFormat/>
    <w:rPr>
      <w:color w:val="943634" w:themeColor="accent2" w:themeShade="BF"/>
    </w:rPr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depedlapulapu.net.ph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6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hyperlink" Target="https://www.facebook.com/DepEDLLC" TargetMode="External"/><Relationship Id="rId5" Type="http://schemas.openxmlformats.org/officeDocument/2006/relationships/image" Target="media/image5.png"/><Relationship Id="rId4" Type="http://schemas.openxmlformats.org/officeDocument/2006/relationships/hyperlink" Target="mailto:deped.lapulapu@deped.gov.p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AILA%20OMALE\Documents\Custom%20Office%20Templates\DM%20New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DM New Template</Template>
  <TotalTime>300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JAMAILA OMALE</dc:creator>
  <cp:lastModifiedBy>Dc Dareal Sabas</cp:lastModifiedBy>
  <cp:revision>10</cp:revision>
  <cp:lastPrinted>2026-01-30T03:45:00Z</cp:lastPrinted>
  <dcterms:created xsi:type="dcterms:W3CDTF">2024-05-24T04:21:00Z</dcterms:created>
  <dcterms:modified xsi:type="dcterms:W3CDTF">2026-02-16T00:51:00Z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C8346A45EE9D40EB8C73DC038001BCB3_13</vt:lpwstr>
  </property>
</Properties>
</file>